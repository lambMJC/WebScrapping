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4B3C2" w14:textId="5968180C" w:rsidR="00AB0BD6" w:rsidRDefault="00AB0BD6" w:rsidP="00AB0BD6">
      <w:r w:rsidRPr="008F0A99">
        <w:rPr>
          <w:b/>
          <w:bCs/>
          <w:noProof/>
        </w:rPr>
        <mc:AlternateContent>
          <mc:Choice Requires="wpi">
            <w:drawing>
              <wp:anchor distT="0" distB="0" distL="114300" distR="114300" simplePos="0" relativeHeight="251660288" behindDoc="0" locked="0" layoutInCell="1" allowOverlap="1" wp14:anchorId="096F652C" wp14:editId="3374F8A7">
                <wp:simplePos x="0" y="0"/>
                <wp:positionH relativeFrom="column">
                  <wp:posOffset>-8686875</wp:posOffset>
                </wp:positionH>
                <wp:positionV relativeFrom="paragraph">
                  <wp:posOffset>-1149650</wp:posOffset>
                </wp:positionV>
                <wp:extent cx="360" cy="360"/>
                <wp:effectExtent l="38100" t="38100" r="57150" b="57150"/>
                <wp:wrapNone/>
                <wp:docPr id="6" name="Ink 6"/>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1830873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684.7pt;margin-top:-91.2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">
                <v:imagedata r:id="rId11" o:title=""/>
              </v:shape>
            </w:pict>
          </mc:Fallback>
        </mc:AlternateContent>
      </w:r>
      <w:r w:rsidRPr="008F0A99">
        <w:rPr>
          <w:b/>
          <w:bCs/>
        </w:rPr>
        <w:t>STEP 1:</w:t>
      </w:r>
      <w:r>
        <w:t xml:space="preserve"> read the </w:t>
      </w:r>
      <w:r w:rsidRPr="00867EEB">
        <w:rPr>
          <w:b/>
          <w:bCs/>
          <w:u w:val="single"/>
        </w:rPr>
        <w:t>READ ME</w:t>
      </w:r>
      <w:r>
        <w:t xml:space="preserve"> file and follow the instructions to download and install the necessary tools to run this file.</w:t>
      </w:r>
    </w:p>
    <w:p w14:paraId="42C13E48" w14:textId="425238F3" w:rsidR="00AB0BD6" w:rsidRDefault="00AB0BD6" w:rsidP="00AB0BD6">
      <w:r w:rsidRPr="008F0A99">
        <w:rPr>
          <w:b/>
          <w:bCs/>
        </w:rPr>
        <w:t>STEP 2:</w:t>
      </w:r>
      <w:r>
        <w:t xml:space="preserve"> </w:t>
      </w:r>
      <w:r w:rsidR="00867EEB">
        <w:t>When ready and tested, you’re ready to start. T</w:t>
      </w:r>
      <w:r>
        <w:t>ype in a PARCEL ID # in the search box(“B2”)</w:t>
      </w:r>
      <w:r w:rsidR="00867EEB">
        <w:t xml:space="preserve"> on “SearchSheet” sheet</w:t>
      </w:r>
      <w:r>
        <w:t>.</w:t>
      </w:r>
    </w:p>
    <w:p w14:paraId="6C6FDD93" w14:textId="18395844" w:rsidR="00AB0BD6" w:rsidRDefault="00AB0BD6" w:rsidP="00AB0BD6">
      <w:r>
        <w:rPr>
          <w:noProof/>
        </w:rPr>
        <mc:AlternateContent>
          <mc:Choice Requires="wpi">
            <w:drawing>
              <wp:anchor distT="0" distB="0" distL="114300" distR="114300" simplePos="0" relativeHeight="251659264" behindDoc="0" locked="0" layoutInCell="1" allowOverlap="1" wp14:anchorId="6AFBE7CA" wp14:editId="2BF26257">
                <wp:simplePos x="0" y="0"/>
                <wp:positionH relativeFrom="column">
                  <wp:posOffset>-182235</wp:posOffset>
                </wp:positionH>
                <wp:positionV relativeFrom="paragraph">
                  <wp:posOffset>1899500</wp:posOffset>
                </wp:positionV>
                <wp:extent cx="3574080" cy="1173240"/>
                <wp:effectExtent l="19050" t="38100" r="45720" b="46355"/>
                <wp:wrapNone/>
                <wp:docPr id="5" name="Ink 5"/>
                <wp:cNvGraphicFramePr/>
                <a:graphic xmlns:a="http://schemas.openxmlformats.org/drawingml/2006/main">
                  <a:graphicData uri="http://schemas.microsoft.com/office/word/2010/wordprocessingInk">
                    <w14:contentPart bwMode="auto" r:id="rId12">
                      <w14:nvContentPartPr>
                        <w14:cNvContentPartPr/>
                      </w14:nvContentPartPr>
                      <w14:xfrm>
                        <a:off x="0" y="0"/>
                        <a:ext cx="3574080" cy="1173240"/>
                      </w14:xfrm>
                    </w14:contentPart>
                  </a:graphicData>
                </a:graphic>
              </wp:anchor>
            </w:drawing>
          </mc:Choice>
          <mc:Fallback>
            <w:pict>
              <v:shape w14:anchorId="5FD4C44E" id="Ink 5" o:spid="_x0000_s1026" type="#_x0000_t75" style="position:absolute;margin-left:-15.05pt;margin-top:148.85pt;width:282.8pt;height:93.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">
                <v:imagedata r:id="rId13" o:title=""/>
              </v:shape>
            </w:pict>
          </mc:Fallback>
        </mc:AlternateContent>
      </w:r>
      <w:r>
        <w:rPr>
          <w:noProof/>
        </w:rPr>
        <w:drawing>
          <wp:inline distT="0" distB="0" distL="0" distR="0" wp14:anchorId="479F74AD" wp14:editId="4283222B">
            <wp:extent cx="5943600" cy="4951095"/>
            <wp:effectExtent l="0" t="0" r="0" b="1905"/>
            <wp:docPr id="2"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Exc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951095"/>
                    </a:xfrm>
                    <a:prstGeom prst="rect">
                      <a:avLst/>
                    </a:prstGeom>
                  </pic:spPr>
                </pic:pic>
              </a:graphicData>
            </a:graphic>
          </wp:inline>
        </w:drawing>
      </w:r>
    </w:p>
    <w:p w14:paraId="334460D2" w14:textId="13C244DC" w:rsidR="00AB0BD6" w:rsidRDefault="00347717" w:rsidP="00AB0BD6">
      <w:r>
        <w:rPr>
          <w:noProof/>
        </w:rPr>
        <w:drawing>
          <wp:inline distT="0" distB="0" distL="0" distR="0" wp14:anchorId="53E1600F" wp14:editId="2492187D">
            <wp:extent cx="4620270" cy="1657581"/>
            <wp:effectExtent l="0" t="0" r="889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20270" cy="1657581"/>
                    </a:xfrm>
                    <a:prstGeom prst="rect">
                      <a:avLst/>
                    </a:prstGeom>
                  </pic:spPr>
                </pic:pic>
              </a:graphicData>
            </a:graphic>
          </wp:inline>
        </w:drawing>
      </w:r>
    </w:p>
    <w:p w14:paraId="1ED87069" w14:textId="5BA1D7C5" w:rsidR="00347717" w:rsidRDefault="008F0A99" w:rsidP="00AB0BD6">
      <w:r>
        <w:t>**</w:t>
      </w:r>
      <w:r w:rsidR="00347717">
        <w:t>Make sure that you include the hyphens</w:t>
      </w:r>
      <w:r>
        <w:t>**</w:t>
      </w:r>
    </w:p>
    <w:p w14:paraId="5424FC4E" w14:textId="29F02636" w:rsidR="00347717" w:rsidRDefault="00347717" w:rsidP="00AB0BD6"/>
    <w:p w14:paraId="7CF6B257" w14:textId="1829E86A" w:rsidR="00347717" w:rsidRDefault="00347717" w:rsidP="00AB0BD6">
      <w:r w:rsidRPr="008F0A99">
        <w:rPr>
          <w:b/>
          <w:bCs/>
        </w:rPr>
        <w:t>STEP 3:</w:t>
      </w:r>
      <w:r>
        <w:t xml:space="preserve"> CLICK </w:t>
      </w:r>
      <w:r w:rsidR="00867EEB">
        <w:t xml:space="preserve">“Search </w:t>
      </w:r>
      <w:proofErr w:type="spellStart"/>
      <w:r w:rsidR="00867EEB">
        <w:t>ParcelID</w:t>
      </w:r>
      <w:proofErr w:type="spellEnd"/>
      <w:r w:rsidR="00867EEB">
        <w:t>#” button</w:t>
      </w:r>
    </w:p>
    <w:p w14:paraId="58724505" w14:textId="0F7A916C" w:rsidR="008F0A99" w:rsidRDefault="008F0A99" w:rsidP="008F0A99">
      <w:pPr>
        <w:pStyle w:val="ListParagraph"/>
        <w:numPr>
          <w:ilvl w:val="0"/>
          <w:numId w:val="23"/>
        </w:numPr>
      </w:pPr>
      <w:r>
        <w:t>Give it time to load all the information.</w:t>
      </w:r>
      <w:r w:rsidR="00DF4234">
        <w:t xml:space="preserve"> There will be a blue spinning wheel as your mouse cursor.</w:t>
      </w:r>
    </w:p>
    <w:p w14:paraId="45EAE22B" w14:textId="02CD0F8F" w:rsidR="008F0A99" w:rsidRDefault="008F0A99" w:rsidP="008F0A99">
      <w:pPr>
        <w:pStyle w:val="ListParagraph"/>
        <w:numPr>
          <w:ilvl w:val="0"/>
          <w:numId w:val="23"/>
        </w:numPr>
      </w:pPr>
      <w:r>
        <w:t>If there is an error with finding the information, there will be a popup that appears with additional information.</w:t>
      </w:r>
    </w:p>
    <w:p w14:paraId="0FDA88F7" w14:textId="3F3898E6" w:rsidR="008F0A99" w:rsidRDefault="008F0A99" w:rsidP="008F0A99">
      <w:pPr>
        <w:rPr>
          <w:b/>
          <w:bCs/>
        </w:rPr>
      </w:pPr>
      <w:r w:rsidRPr="008F0A99">
        <w:rPr>
          <w:b/>
          <w:bCs/>
        </w:rPr>
        <w:t>EXAMPLE:</w:t>
      </w:r>
      <w:r>
        <w:rPr>
          <w:b/>
          <w:bCs/>
        </w:rPr>
        <w:t xml:space="preserve"> </w:t>
      </w:r>
    </w:p>
    <w:p w14:paraId="794E8186" w14:textId="110B3200" w:rsidR="008F0A99" w:rsidRPr="008F0A99" w:rsidRDefault="008F0A99" w:rsidP="008F0A99">
      <w:pPr>
        <w:rPr>
          <w:b/>
          <w:bCs/>
        </w:rPr>
      </w:pPr>
      <w:r w:rsidRPr="008F0A99">
        <w:rPr>
          <w:b/>
          <w:bCs/>
        </w:rPr>
        <w:drawing>
          <wp:anchor distT="0" distB="0" distL="114300" distR="114300" simplePos="0" relativeHeight="251666432" behindDoc="1" locked="0" layoutInCell="1" allowOverlap="1" wp14:anchorId="7589E890" wp14:editId="36D7EFBC">
            <wp:simplePos x="0" y="0"/>
            <wp:positionH relativeFrom="margin">
              <wp:align>center</wp:align>
            </wp:positionH>
            <wp:positionV relativeFrom="page">
              <wp:align>center</wp:align>
            </wp:positionV>
            <wp:extent cx="2752725" cy="1743075"/>
            <wp:effectExtent l="0" t="0" r="9525" b="9525"/>
            <wp:wrapTight wrapText="bothSides">
              <wp:wrapPolygon edited="0">
                <wp:start x="0" y="0"/>
                <wp:lineTo x="0" y="21482"/>
                <wp:lineTo x="21525" y="21482"/>
                <wp:lineTo x="21525" y="0"/>
                <wp:lineTo x="0" y="0"/>
              </wp:wrapPolygon>
            </wp:wrapTigh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52725" cy="1743075"/>
                    </a:xfrm>
                    <a:prstGeom prst="rect">
                      <a:avLst/>
                    </a:prstGeom>
                  </pic:spPr>
                </pic:pic>
              </a:graphicData>
            </a:graphic>
          </wp:anchor>
        </w:drawing>
      </w:r>
    </w:p>
    <w:p w14:paraId="7E6D5568" w14:textId="28F001B9" w:rsidR="00347717" w:rsidRDefault="00DF4234" w:rsidP="00AB0BD6">
      <w:r w:rsidRPr="008F0A99">
        <w:rPr>
          <w:b/>
          <w:bCs/>
          <w:noProof/>
        </w:rPr>
        <w:lastRenderedPageBreak/>
        <mc:AlternateContent>
          <mc:Choice Requires="wpi">
            <w:drawing>
              <wp:anchor distT="0" distB="0" distL="114300" distR="114300" simplePos="0" relativeHeight="251665408" behindDoc="0" locked="0" layoutInCell="1" allowOverlap="1" wp14:anchorId="4D666DD4" wp14:editId="10CF0930">
                <wp:simplePos x="0" y="0"/>
                <wp:positionH relativeFrom="column">
                  <wp:posOffset>-392430</wp:posOffset>
                </wp:positionH>
                <wp:positionV relativeFrom="paragraph">
                  <wp:posOffset>7246620</wp:posOffset>
                </wp:positionV>
                <wp:extent cx="774000" cy="393480"/>
                <wp:effectExtent l="57150" t="57150" r="26670" b="45085"/>
                <wp:wrapNone/>
                <wp:docPr id="15" name="Ink 15"/>
                <wp:cNvGraphicFramePr/>
                <a:graphic xmlns:a="http://schemas.openxmlformats.org/drawingml/2006/main">
                  <a:graphicData uri="http://schemas.microsoft.com/office/word/2010/wordprocessingInk">
                    <w14:contentPart bwMode="auto" r:id="rId17">
                      <w14:nvContentPartPr>
                        <w14:cNvContentPartPr/>
                      </w14:nvContentPartPr>
                      <w14:xfrm>
                        <a:off x="0" y="0"/>
                        <a:ext cx="774000" cy="393480"/>
                      </w14:xfrm>
                    </w14:contentPart>
                  </a:graphicData>
                </a:graphic>
              </wp:anchor>
            </w:drawing>
          </mc:Choice>
          <mc:Fallback>
            <w:pict>
              <v:shape w14:anchorId="48A62E2A" id="Ink 15" o:spid="_x0000_s1026" type="#_x0000_t75" style="position:absolute;margin-left:-31.6pt;margin-top:569.9pt;width:62.4pt;height:32.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">
                <v:imagedata r:id="rId18" o:title=""/>
              </v:shape>
            </w:pict>
          </mc:Fallback>
        </mc:AlternateContent>
      </w:r>
      <w:r w:rsidRPr="008F0A99">
        <w:rPr>
          <w:b/>
          <w:bCs/>
          <w:noProof/>
        </w:rPr>
        <mc:AlternateContent>
          <mc:Choice Requires="wpi">
            <w:drawing>
              <wp:anchor distT="0" distB="0" distL="114300" distR="114300" simplePos="0" relativeHeight="251664384" behindDoc="0" locked="0" layoutInCell="1" allowOverlap="1" wp14:anchorId="4B3CE3B9" wp14:editId="2A5082E7">
                <wp:simplePos x="0" y="0"/>
                <wp:positionH relativeFrom="column">
                  <wp:posOffset>1836420</wp:posOffset>
                </wp:positionH>
                <wp:positionV relativeFrom="paragraph">
                  <wp:posOffset>7325360</wp:posOffset>
                </wp:positionV>
                <wp:extent cx="469440" cy="299520"/>
                <wp:effectExtent l="57150" t="38100" r="0" b="43815"/>
                <wp:wrapNone/>
                <wp:docPr id="14" name="Ink 14"/>
                <wp:cNvGraphicFramePr/>
                <a:graphic xmlns:a="http://schemas.openxmlformats.org/drawingml/2006/main">
                  <a:graphicData uri="http://schemas.microsoft.com/office/word/2010/wordprocessingInk">
                    <w14:contentPart bwMode="auto" r:id="rId19">
                      <w14:nvContentPartPr>
                        <w14:cNvContentPartPr/>
                      </w14:nvContentPartPr>
                      <w14:xfrm>
                        <a:off x="0" y="0"/>
                        <a:ext cx="469440" cy="299520"/>
                      </w14:xfrm>
                    </w14:contentPart>
                  </a:graphicData>
                </a:graphic>
              </wp:anchor>
            </w:drawing>
          </mc:Choice>
          <mc:Fallback>
            <w:pict>
              <v:shape w14:anchorId="5DB59934" id="Ink 14" o:spid="_x0000_s1026" type="#_x0000_t75" style="position:absolute;margin-left:143.9pt;margin-top:576.1pt;width:38.35pt;height: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">
                <v:imagedata r:id="rId20" o:title=""/>
              </v:shape>
            </w:pict>
          </mc:Fallback>
        </mc:AlternateContent>
      </w:r>
      <w:r w:rsidRPr="008F0A99">
        <w:rPr>
          <w:b/>
          <w:bCs/>
          <w:noProof/>
        </w:rPr>
        <mc:AlternateContent>
          <mc:Choice Requires="wpi">
            <w:drawing>
              <wp:anchor distT="0" distB="0" distL="114300" distR="114300" simplePos="0" relativeHeight="251663360" behindDoc="0" locked="0" layoutInCell="1" allowOverlap="1" wp14:anchorId="09F76C23" wp14:editId="604078BA">
                <wp:simplePos x="0" y="0"/>
                <wp:positionH relativeFrom="column">
                  <wp:posOffset>2093595</wp:posOffset>
                </wp:positionH>
                <wp:positionV relativeFrom="paragraph">
                  <wp:posOffset>1644650</wp:posOffset>
                </wp:positionV>
                <wp:extent cx="573840" cy="431640"/>
                <wp:effectExtent l="57150" t="57150" r="36195" b="45085"/>
                <wp:wrapNone/>
                <wp:docPr id="13" name="Ink 13"/>
                <wp:cNvGraphicFramePr/>
                <a:graphic xmlns:a="http://schemas.openxmlformats.org/drawingml/2006/main">
                  <a:graphicData uri="http://schemas.microsoft.com/office/word/2010/wordprocessingInk">
                    <w14:contentPart bwMode="auto" r:id="rId21">
                      <w14:nvContentPartPr>
                        <w14:cNvContentPartPr/>
                      </w14:nvContentPartPr>
                      <w14:xfrm>
                        <a:off x="0" y="0"/>
                        <a:ext cx="573840" cy="431640"/>
                      </w14:xfrm>
                    </w14:contentPart>
                  </a:graphicData>
                </a:graphic>
              </wp:anchor>
            </w:drawing>
          </mc:Choice>
          <mc:Fallback>
            <w:pict>
              <v:shape w14:anchorId="7D0D8D61" id="Ink 13" o:spid="_x0000_s1026" type="#_x0000_t75" style="position:absolute;margin-left:164.15pt;margin-top:128.8pt;width:46.6pt;height:35.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">
                <v:imagedata r:id="rId22" o:title=""/>
              </v:shape>
            </w:pict>
          </mc:Fallback>
        </mc:AlternateContent>
      </w:r>
      <w:r w:rsidRPr="008F0A99">
        <w:rPr>
          <w:b/>
          <w:bCs/>
          <w:noProof/>
        </w:rPr>
        <mc:AlternateContent>
          <mc:Choice Requires="wpi">
            <w:drawing>
              <wp:anchor distT="0" distB="0" distL="114300" distR="114300" simplePos="0" relativeHeight="251662336" behindDoc="0" locked="0" layoutInCell="1" allowOverlap="1" wp14:anchorId="49DC384A" wp14:editId="0B720293">
                <wp:simplePos x="0" y="0"/>
                <wp:positionH relativeFrom="column">
                  <wp:posOffset>-411480</wp:posOffset>
                </wp:positionH>
                <wp:positionV relativeFrom="paragraph">
                  <wp:posOffset>1644650</wp:posOffset>
                </wp:positionV>
                <wp:extent cx="639000" cy="356040"/>
                <wp:effectExtent l="38100" t="57150" r="27940" b="44450"/>
                <wp:wrapNone/>
                <wp:docPr id="12" name="Ink 12"/>
                <wp:cNvGraphicFramePr/>
                <a:graphic xmlns:a="http://schemas.openxmlformats.org/drawingml/2006/main">
                  <a:graphicData uri="http://schemas.microsoft.com/office/word/2010/wordprocessingInk">
                    <w14:contentPart bwMode="auto" r:id="rId23">
                      <w14:nvContentPartPr>
                        <w14:cNvContentPartPr/>
                      </w14:nvContentPartPr>
                      <w14:xfrm>
                        <a:off x="0" y="0"/>
                        <a:ext cx="639000" cy="356040"/>
                      </w14:xfrm>
                    </w14:contentPart>
                  </a:graphicData>
                </a:graphic>
              </wp:anchor>
            </w:drawing>
          </mc:Choice>
          <mc:Fallback>
            <w:pict>
              <v:shape w14:anchorId="71680E53" id="Ink 12" o:spid="_x0000_s1026" type="#_x0000_t75" style="position:absolute;margin-left:-33.1pt;margin-top:128.8pt;width:51.7pt;height:29.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">
                <v:imagedata r:id="rId24" o:title=""/>
              </v:shape>
            </w:pict>
          </mc:Fallback>
        </mc:AlternateContent>
      </w:r>
      <w:r w:rsidRPr="008F0A99">
        <w:rPr>
          <w:b/>
          <w:bCs/>
          <w:noProof/>
        </w:rPr>
        <w:drawing>
          <wp:anchor distT="0" distB="0" distL="114300" distR="114300" simplePos="0" relativeHeight="251661312" behindDoc="0" locked="0" layoutInCell="1" allowOverlap="1" wp14:anchorId="42822E31" wp14:editId="52023745">
            <wp:simplePos x="0" y="0"/>
            <wp:positionH relativeFrom="page">
              <wp:align>left</wp:align>
            </wp:positionH>
            <wp:positionV relativeFrom="page">
              <wp:posOffset>2599055</wp:posOffset>
            </wp:positionV>
            <wp:extent cx="11449050" cy="6134100"/>
            <wp:effectExtent l="0" t="0" r="0" b="0"/>
            <wp:wrapSquare wrapText="bothSides"/>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1449050" cy="6134100"/>
                    </a:xfrm>
                    <a:prstGeom prst="rect">
                      <a:avLst/>
                    </a:prstGeom>
                  </pic:spPr>
                </pic:pic>
              </a:graphicData>
            </a:graphic>
            <wp14:sizeRelH relativeFrom="page">
              <wp14:pctWidth>0</wp14:pctWidth>
            </wp14:sizeRelH>
            <wp14:sizeRelV relativeFrom="page">
              <wp14:pctHeight>0</wp14:pctHeight>
            </wp14:sizeRelV>
          </wp:anchor>
        </w:drawing>
      </w:r>
      <w:r w:rsidR="00347717" w:rsidRPr="008F0A99">
        <w:rPr>
          <w:b/>
          <w:bCs/>
        </w:rPr>
        <w:t>STEP 4:</w:t>
      </w:r>
      <w:r w:rsidR="00347717">
        <w:t xml:space="preserve"> The output will be on the “output” tab on the bottom of the WSCO sheet, AS-WELL as opened in a new excel worksheet, so you can save and format the new worksheet however you would like. This allows for you to not override the WSCO file and potentially lose data that is being scrapped before you can properly save it.</w:t>
      </w:r>
      <w:r w:rsidR="00E47498">
        <w:t xml:space="preserve"> Refer to picture below.</w:t>
      </w:r>
      <w:r>
        <w:t xml:space="preserve"> Click save on the newly opened book and edit as needed. </w:t>
      </w:r>
    </w:p>
    <w:p w14:paraId="12B9A8E3" w14:textId="197A446E" w:rsidR="00E47498" w:rsidRDefault="00E47498" w:rsidP="00AB0BD6"/>
    <w:p w14:paraId="2B03FE78" w14:textId="466E44F4" w:rsidR="008F0A99" w:rsidRDefault="008F0A99" w:rsidP="00AB0BD6">
      <w:r>
        <w:lastRenderedPageBreak/>
        <w:t>When output is found, it is resorted back to the WSCO file on the “SearchSheet” sheet.</w:t>
      </w:r>
      <w:r w:rsidR="00005FD7">
        <w:t xml:space="preserve"> But a pop up will appear when Output if found and imported. Refer to image below. </w:t>
      </w:r>
    </w:p>
    <w:p w14:paraId="6943C6A7" w14:textId="0175B82B" w:rsidR="00E47498" w:rsidRDefault="00E47498" w:rsidP="00AB0BD6">
      <w:r>
        <w:rPr>
          <w:noProof/>
        </w:rPr>
        <w:drawing>
          <wp:inline distT="0" distB="0" distL="0" distR="0" wp14:anchorId="1C26FFDF" wp14:editId="205EB39F">
            <wp:extent cx="4001058" cy="1476581"/>
            <wp:effectExtent l="0" t="0" r="0" b="952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01058" cy="1476581"/>
                    </a:xfrm>
                    <a:prstGeom prst="rect">
                      <a:avLst/>
                    </a:prstGeom>
                  </pic:spPr>
                </pic:pic>
              </a:graphicData>
            </a:graphic>
          </wp:inline>
        </w:drawing>
      </w:r>
    </w:p>
    <w:p w14:paraId="438D59C5" w14:textId="3F1B07F7" w:rsidR="00347717" w:rsidRDefault="00E47498" w:rsidP="00AB0BD6">
      <w:r>
        <w:t>If the above popup appears, this means that the data scrap was successful.</w:t>
      </w:r>
      <w:r w:rsidR="00867EEB">
        <w:t xml:space="preserve"> </w:t>
      </w:r>
      <w:proofErr w:type="spellStart"/>
      <w:r w:rsidR="00867EEB">
        <w:t>ClicK</w:t>
      </w:r>
      <w:proofErr w:type="spellEnd"/>
      <w:r w:rsidR="00867EEB">
        <w:t xml:space="preserve"> OK to close pop-up.</w:t>
      </w:r>
    </w:p>
    <w:p w14:paraId="18111F9A" w14:textId="79E689B2" w:rsidR="00347717" w:rsidRDefault="00E47498" w:rsidP="00AB0BD6">
      <w:r w:rsidRPr="008F0A99">
        <w:rPr>
          <w:b/>
          <w:bCs/>
        </w:rPr>
        <w:t>STEP 5:</w:t>
      </w:r>
      <w:r>
        <w:t xml:space="preserve"> Go to the WSCO workbook</w:t>
      </w:r>
      <w:r w:rsidR="00DF4234">
        <w:t xml:space="preserve">, </w:t>
      </w:r>
      <w:r>
        <w:t>click on the “SearchSheet” sheet</w:t>
      </w:r>
      <w:r w:rsidR="00DF4234">
        <w:t>,</w:t>
      </w:r>
      <w:r>
        <w:t xml:space="preserve"> and repeat steps 1 – 4.</w:t>
      </w:r>
    </w:p>
    <w:p w14:paraId="6B1C793B" w14:textId="40A3F3D3" w:rsidR="008F0A99" w:rsidRPr="00AB0BD6" w:rsidRDefault="008F0A99" w:rsidP="00AB0BD6"/>
    <w:sectPr w:rsidR="008F0A99" w:rsidRPr="00AB0BD6" w:rsidSect="00005FD7">
      <w:headerReference w:type="default" r:id="rId27"/>
      <w:headerReference w:type="first" r:id="rId28"/>
      <w:pgSz w:w="12240" w:h="15840"/>
      <w:pgMar w:top="1440" w:right="1440" w:bottom="1008" w:left="1440" w:header="720" w:footer="432"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267F7" w14:textId="77777777" w:rsidR="00494FBD" w:rsidRDefault="00494FBD" w:rsidP="00650259">
      <w:pPr>
        <w:spacing w:after="0" w:line="240" w:lineRule="auto"/>
      </w:pPr>
      <w:r>
        <w:separator/>
      </w:r>
    </w:p>
  </w:endnote>
  <w:endnote w:type="continuationSeparator" w:id="0">
    <w:p w14:paraId="0BB3ED65" w14:textId="77777777" w:rsidR="00494FBD" w:rsidRDefault="00494FBD" w:rsidP="006502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8CDEBA30-6A86-48C1-A5B0-818D595722AD}"/>
    <w:embedBold r:id="rId2" w:fontKey="{51E9D0C7-239D-4FDE-A313-39FD3969FC7C}"/>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BD17F329-719D-4B44-8A53-3F254D2C8CCC}"/>
    <w:embedBold r:id="rId4" w:fontKey="{E13C427F-77AC-4A82-89CF-996759A0BDE8}"/>
    <w:embedItalic r:id="rId5" w:fontKey="{68ECE0C4-B6E5-49BC-BA26-3A0160E00071}"/>
  </w:font>
  <w:font w:name="Consolas">
    <w:panose1 w:val="020B0609020204030204"/>
    <w:charset w:val="00"/>
    <w:family w:val="modern"/>
    <w:pitch w:val="fixed"/>
    <w:sig w:usb0="E00006FF" w:usb1="0000FCFF" w:usb2="00000001" w:usb3="00000000" w:csb0="0000019F" w:csb1="00000000"/>
    <w:embedRegular r:id="rId6" w:fontKey="{9FA99619-12F3-45EB-88F5-FC5F2E4FB25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F37AF" w14:textId="77777777" w:rsidR="00494FBD" w:rsidRDefault="00494FBD" w:rsidP="00650259">
      <w:pPr>
        <w:spacing w:after="0" w:line="240" w:lineRule="auto"/>
      </w:pPr>
      <w:r>
        <w:separator/>
      </w:r>
    </w:p>
  </w:footnote>
  <w:footnote w:type="continuationSeparator" w:id="0">
    <w:p w14:paraId="3CE05308" w14:textId="77777777" w:rsidR="00494FBD" w:rsidRDefault="00494FBD" w:rsidP="006502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9211" w14:textId="05B06ABD" w:rsidR="00005FD7" w:rsidRPr="00005FD7" w:rsidRDefault="00005FD7" w:rsidP="00005FD7">
    <w:pPr>
      <w:pStyle w:val="Header"/>
      <w:jc w:val="center"/>
      <w:rPr>
        <w:color w:val="auto"/>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5A4D3" w14:textId="4C842C9D" w:rsidR="00005FD7" w:rsidRPr="00005FD7" w:rsidRDefault="00005FD7" w:rsidP="00005FD7">
    <w:pPr>
      <w:pStyle w:val="Header"/>
      <w:jc w:val="center"/>
      <w:rPr>
        <w:color w:val="auto"/>
      </w:rPr>
    </w:pPr>
    <w:r>
      <w:rPr>
        <w:color w:val="auto"/>
      </w:rPr>
      <w:t>INSTRUCTIONS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3"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4"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6"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7"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9" w15:restartNumberingAfterBreak="0">
    <w:nsid w:val="3D4F4300"/>
    <w:multiLevelType w:val="hybridMultilevel"/>
    <w:tmpl w:val="848A2A28"/>
    <w:lvl w:ilvl="0" w:tplc="4F7230A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1"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2"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4"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5"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8"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1"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16cid:durableId="2114279824">
    <w:abstractNumId w:val="12"/>
  </w:num>
  <w:num w:numId="2" w16cid:durableId="2111074870">
    <w:abstractNumId w:val="7"/>
  </w:num>
  <w:num w:numId="3" w16cid:durableId="1089086870">
    <w:abstractNumId w:val="16"/>
  </w:num>
  <w:num w:numId="4" w16cid:durableId="1904674587">
    <w:abstractNumId w:val="13"/>
  </w:num>
  <w:num w:numId="5" w16cid:durableId="1564414847">
    <w:abstractNumId w:val="14"/>
  </w:num>
  <w:num w:numId="6" w16cid:durableId="1072968129">
    <w:abstractNumId w:val="20"/>
  </w:num>
  <w:num w:numId="7" w16cid:durableId="934751422">
    <w:abstractNumId w:val="6"/>
  </w:num>
  <w:num w:numId="8" w16cid:durableId="867065145">
    <w:abstractNumId w:val="11"/>
  </w:num>
  <w:num w:numId="9" w16cid:durableId="1713992775">
    <w:abstractNumId w:val="18"/>
  </w:num>
  <w:num w:numId="10" w16cid:durableId="109787426">
    <w:abstractNumId w:val="1"/>
  </w:num>
  <w:num w:numId="11" w16cid:durableId="260071484">
    <w:abstractNumId w:val="5"/>
  </w:num>
  <w:num w:numId="12" w16cid:durableId="787165436">
    <w:abstractNumId w:val="0"/>
  </w:num>
  <w:num w:numId="13" w16cid:durableId="1081760149">
    <w:abstractNumId w:val="2"/>
  </w:num>
  <w:num w:numId="14" w16cid:durableId="1837649406">
    <w:abstractNumId w:val="10"/>
  </w:num>
  <w:num w:numId="15" w16cid:durableId="2039773877">
    <w:abstractNumId w:val="8"/>
  </w:num>
  <w:num w:numId="16" w16cid:durableId="1671523389">
    <w:abstractNumId w:val="17"/>
  </w:num>
  <w:num w:numId="17" w16cid:durableId="716508513">
    <w:abstractNumId w:val="3"/>
  </w:num>
  <w:num w:numId="18" w16cid:durableId="2045517157">
    <w:abstractNumId w:val="22"/>
  </w:num>
  <w:num w:numId="19" w16cid:durableId="1112021339">
    <w:abstractNumId w:val="19"/>
  </w:num>
  <w:num w:numId="20" w16cid:durableId="2012220542">
    <w:abstractNumId w:val="15"/>
  </w:num>
  <w:num w:numId="21" w16cid:durableId="927539734">
    <w:abstractNumId w:val="21"/>
  </w:num>
  <w:num w:numId="22" w16cid:durableId="1033189559">
    <w:abstractNumId w:val="4"/>
  </w:num>
  <w:num w:numId="23" w16cid:durableId="1649364384">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isplayBackgroundShape/>
  <w:embedTrueTypeFonts/>
  <w:proofState w:spelling="clean" w:grammar="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BD6"/>
    <w:rsid w:val="00005FD7"/>
    <w:rsid w:val="00052382"/>
    <w:rsid w:val="0006568A"/>
    <w:rsid w:val="00076F0F"/>
    <w:rsid w:val="00084253"/>
    <w:rsid w:val="000D1F49"/>
    <w:rsid w:val="001727CA"/>
    <w:rsid w:val="001C4A3D"/>
    <w:rsid w:val="002462F3"/>
    <w:rsid w:val="002C56E6"/>
    <w:rsid w:val="00346DE2"/>
    <w:rsid w:val="00347717"/>
    <w:rsid w:val="00361E11"/>
    <w:rsid w:val="003B4744"/>
    <w:rsid w:val="003F0847"/>
    <w:rsid w:val="0040090B"/>
    <w:rsid w:val="0046302A"/>
    <w:rsid w:val="00487D2D"/>
    <w:rsid w:val="00494FBD"/>
    <w:rsid w:val="004D5D62"/>
    <w:rsid w:val="005112D0"/>
    <w:rsid w:val="00577E06"/>
    <w:rsid w:val="005A3BF7"/>
    <w:rsid w:val="005F2035"/>
    <w:rsid w:val="005F7990"/>
    <w:rsid w:val="0063739C"/>
    <w:rsid w:val="00650259"/>
    <w:rsid w:val="006E629B"/>
    <w:rsid w:val="00731F26"/>
    <w:rsid w:val="00760D65"/>
    <w:rsid w:val="00770F25"/>
    <w:rsid w:val="007A35A8"/>
    <w:rsid w:val="007B0A85"/>
    <w:rsid w:val="007C6A52"/>
    <w:rsid w:val="0082043E"/>
    <w:rsid w:val="00867EEB"/>
    <w:rsid w:val="008E203A"/>
    <w:rsid w:val="008F0A99"/>
    <w:rsid w:val="0091229C"/>
    <w:rsid w:val="00940E73"/>
    <w:rsid w:val="0098597D"/>
    <w:rsid w:val="009F619A"/>
    <w:rsid w:val="009F6DDE"/>
    <w:rsid w:val="00A07415"/>
    <w:rsid w:val="00A370A8"/>
    <w:rsid w:val="00A65D5E"/>
    <w:rsid w:val="00AB0BD6"/>
    <w:rsid w:val="00B25CE8"/>
    <w:rsid w:val="00BB4CF3"/>
    <w:rsid w:val="00BD4753"/>
    <w:rsid w:val="00BD5CB1"/>
    <w:rsid w:val="00BE62EE"/>
    <w:rsid w:val="00C003BA"/>
    <w:rsid w:val="00C46878"/>
    <w:rsid w:val="00CB4A51"/>
    <w:rsid w:val="00CD4532"/>
    <w:rsid w:val="00CD47B0"/>
    <w:rsid w:val="00CE6104"/>
    <w:rsid w:val="00CE7918"/>
    <w:rsid w:val="00D16163"/>
    <w:rsid w:val="00D27C15"/>
    <w:rsid w:val="00DB3FAD"/>
    <w:rsid w:val="00DF4234"/>
    <w:rsid w:val="00E47498"/>
    <w:rsid w:val="00E61C09"/>
    <w:rsid w:val="00E677FE"/>
    <w:rsid w:val="00EB3B58"/>
    <w:rsid w:val="00EB563B"/>
    <w:rsid w:val="00EC7359"/>
    <w:rsid w:val="00EE3054"/>
    <w:rsid w:val="00F00606"/>
    <w:rsid w:val="00F01256"/>
    <w:rsid w:val="00F62A1B"/>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B1959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Signature" w:semiHidden="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uiPriority w:val="1"/>
    <w:qFormat/>
    <w:rsid w:val="002462F3"/>
  </w:style>
  <w:style w:type="paragraph" w:styleId="Heading1">
    <w:name w:val="heading 1"/>
    <w:basedOn w:val="Normal"/>
    <w:link w:val="Heading1Char"/>
    <w:uiPriority w:val="1"/>
    <w:semiHidden/>
    <w:qFormat/>
    <w:rsid w:val="00CD4532"/>
    <w:pPr>
      <w:tabs>
        <w:tab w:val="left" w:pos="2520"/>
        <w:tab w:val="left" w:pos="3360"/>
      </w:tabs>
      <w:spacing w:before="111" w:after="560"/>
      <w:outlineLvl w:val="0"/>
    </w:pPr>
    <w:rPr>
      <w:b/>
      <w:color w:val="4BACC6"/>
      <w:sz w:val="52"/>
    </w:rPr>
  </w:style>
  <w:style w:type="paragraph" w:styleId="Heading2">
    <w:name w:val="heading 2"/>
    <w:basedOn w:val="Normal"/>
    <w:link w:val="Heading2Char"/>
    <w:uiPriority w:val="1"/>
    <w:semiHidden/>
    <w:qFormat/>
    <w:rsid w:val="00CD4532"/>
    <w:pPr>
      <w:keepNext/>
      <w:tabs>
        <w:tab w:val="left" w:pos="720"/>
        <w:tab w:val="left" w:pos="1199"/>
      </w:tabs>
      <w:spacing w:before="360" w:after="240"/>
      <w:outlineLvl w:val="1"/>
    </w:pPr>
    <w:rPr>
      <w:b/>
      <w:bCs/>
      <w:color w:val="694A77"/>
      <w:sz w:val="32"/>
      <w:szCs w:val="32"/>
      <w:lang w:eastAsia="zh-CN"/>
    </w:rPr>
  </w:style>
  <w:style w:type="paragraph" w:styleId="Heading3">
    <w:name w:val="heading 3"/>
    <w:basedOn w:val="Normal"/>
    <w:next w:val="Normal"/>
    <w:link w:val="Heading3Char"/>
    <w:uiPriority w:val="1"/>
    <w:semiHidden/>
    <w:qFormat/>
    <w:rsid w:val="00CD4532"/>
    <w:pPr>
      <w:keepNext/>
      <w:tabs>
        <w:tab w:val="left" w:pos="900"/>
        <w:tab w:val="left" w:pos="1560"/>
      </w:tabs>
      <w:spacing w:before="360" w:after="240"/>
      <w:outlineLvl w:val="2"/>
    </w:pPr>
    <w:rPr>
      <w:b/>
      <w:bCs/>
      <w:color w:val="694A77"/>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0D1F49"/>
    <w:pPr>
      <w:numPr>
        <w:ilvl w:val="4"/>
      </w:numPr>
      <w:spacing w:before="120"/>
      <w:outlineLvl w:val="4"/>
    </w:pPr>
    <w:rPr>
      <w:caps/>
      <w:color w:val="4BACC6"/>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0A273B"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0A273B" w:themeColor="accent1" w:themeShade="7F"/>
    </w:rPr>
  </w:style>
  <w:style w:type="paragraph" w:styleId="Heading8">
    <w:name w:val="heading 8"/>
    <w:basedOn w:val="Normal"/>
    <w:next w:val="Normal"/>
    <w:link w:val="Heading8Char"/>
    <w:uiPriority w:val="9"/>
    <w:semiHidden/>
    <w:qFormat/>
    <w:rsid w:val="000D1F49"/>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0D1F49"/>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semiHidden/>
    <w:rsid w:val="00BB4CF3"/>
    <w:rPr>
      <w:b/>
      <w:color w:val="4BACC6"/>
      <w:sz w:val="52"/>
    </w:rPr>
  </w:style>
  <w:style w:type="character" w:styleId="Hashtag">
    <w:name w:val="Hashtag"/>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semiHidden/>
    <w:rsid w:val="00BB4CF3"/>
    <w:rPr>
      <w:b/>
      <w:bCs/>
      <w:color w:val="694A77"/>
      <w:sz w:val="32"/>
      <w:szCs w:val="32"/>
      <w:lang w:eastAsia="zh-CN"/>
    </w:rPr>
  </w:style>
  <w:style w:type="paragraph" w:styleId="NormalIndent">
    <w:name w:val="Normal Indent"/>
    <w:basedOn w:val="Normal"/>
    <w:uiPriority w:val="99"/>
    <w:rsid w:val="000D1F49"/>
    <w:pPr>
      <w:spacing w:before="120"/>
      <w:ind w:left="720"/>
    </w:pPr>
  </w:style>
  <w:style w:type="character" w:customStyle="1" w:styleId="Heading3Char">
    <w:name w:val="Heading 3 Char"/>
    <w:basedOn w:val="DefaultParagraphFont"/>
    <w:link w:val="Heading3"/>
    <w:uiPriority w:val="1"/>
    <w:semiHidden/>
    <w:rsid w:val="00BB4CF3"/>
    <w:rPr>
      <w:b/>
      <w:bCs/>
      <w:color w:val="694A77"/>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BB4CF3"/>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unhideWhenUsed/>
    <w:rsid w:val="00F62A1B"/>
    <w:pPr>
      <w:spacing w:after="0"/>
    </w:pPr>
    <w:rPr>
      <w:rFonts w:asciiTheme="majorHAnsi" w:eastAsia="Calibri" w:hAnsiTheme="majorHAnsi" w:cs="Times New Roman"/>
      <w:b/>
      <w:color w:val="FFFFFF"/>
      <w:sz w:val="44"/>
    </w:rPr>
  </w:style>
  <w:style w:type="character" w:customStyle="1" w:styleId="HeaderChar">
    <w:name w:val="Header Char"/>
    <w:basedOn w:val="DefaultParagraphFont"/>
    <w:link w:val="Header"/>
    <w:uiPriority w:val="99"/>
    <w:rsid w:val="00F62A1B"/>
    <w:rPr>
      <w:rFonts w:asciiTheme="majorHAnsi" w:eastAsia="Calibri" w:hAnsiTheme="majorHAnsi" w:cs="Times New Roman"/>
      <w:b/>
      <w:color w:val="FFFFFF"/>
      <w:sz w:val="44"/>
    </w:rPr>
  </w:style>
  <w:style w:type="paragraph" w:styleId="Footer">
    <w:name w:val="footer"/>
    <w:basedOn w:val="Normal"/>
    <w:link w:val="FooterChar"/>
    <w:uiPriority w:val="99"/>
    <w:rsid w:val="002462F3"/>
    <w:pPr>
      <w:tabs>
        <w:tab w:val="center" w:pos="4680"/>
        <w:tab w:val="right" w:pos="9810"/>
      </w:tabs>
      <w:spacing w:after="0" w:line="240" w:lineRule="auto"/>
    </w:pPr>
    <w:rPr>
      <w:sz w:val="18"/>
      <w:szCs w:val="24"/>
    </w:rPr>
  </w:style>
  <w:style w:type="character" w:customStyle="1" w:styleId="FooterChar">
    <w:name w:val="Footer Char"/>
    <w:basedOn w:val="DefaultParagraphFont"/>
    <w:link w:val="Footer"/>
    <w:uiPriority w:val="99"/>
    <w:rsid w:val="002462F3"/>
    <w:rPr>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semiHidden/>
    <w:rsid w:val="000D1F49"/>
    <w:rPr>
      <w:color w:val="BF678E"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basedOn w:val="Normal"/>
    <w:uiPriority w:val="1"/>
    <w:qFormat/>
    <w:rsid w:val="00731F26"/>
    <w:pPr>
      <w:widowControl w:val="0"/>
      <w:autoSpaceDE w:val="0"/>
      <w:autoSpaceDN w:val="0"/>
      <w:spacing w:after="0" w:line="240" w:lineRule="auto"/>
    </w:pPr>
    <w:rPr>
      <w:rFonts w:eastAsia="Calibri" w:cs="Calibri"/>
      <w:sz w:val="18"/>
    </w:rPr>
  </w:style>
  <w:style w:type="paragraph" w:styleId="Title">
    <w:name w:val="Title"/>
    <w:basedOn w:val="Normal"/>
    <w:next w:val="Normal"/>
    <w:link w:val="TitleChar"/>
    <w:uiPriority w:val="10"/>
    <w:semiHidden/>
    <w:qFormat/>
    <w:rsid w:val="000D1F4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BB4CF3"/>
    <w:rPr>
      <w:rFonts w:asciiTheme="majorHAnsi" w:eastAsiaTheme="majorEastAsia" w:hAnsiTheme="majorHAnsi" w:cstheme="majorBidi"/>
      <w:spacing w:val="-10"/>
      <w:kern w:val="28"/>
      <w:sz w:val="56"/>
      <w:szCs w:val="56"/>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BB4CF3"/>
    <w:rPr>
      <w:b/>
      <w:sz w:val="25"/>
      <w:szCs w:val="25"/>
    </w:rPr>
  </w:style>
  <w:style w:type="character" w:customStyle="1" w:styleId="Heading5Char">
    <w:name w:val="Heading 5 Char"/>
    <w:basedOn w:val="Heading2Char"/>
    <w:link w:val="Heading5"/>
    <w:uiPriority w:val="1"/>
    <w:semiHidden/>
    <w:rsid w:val="00BB4CF3"/>
    <w:rPr>
      <w:b/>
      <w:bCs/>
      <w:caps/>
      <w:color w:val="4BACC6"/>
      <w:sz w:val="32"/>
      <w:szCs w:val="32"/>
      <w:lang w:eastAsia="zh-CN"/>
    </w:rPr>
  </w:style>
  <w:style w:type="character" w:customStyle="1" w:styleId="Heading6Char">
    <w:name w:val="Heading 6 Char"/>
    <w:basedOn w:val="DefaultParagraphFont"/>
    <w:link w:val="Heading6"/>
    <w:uiPriority w:val="9"/>
    <w:semiHidden/>
    <w:rsid w:val="00BB4CF3"/>
    <w:rPr>
      <w:rFonts w:asciiTheme="majorHAnsi" w:eastAsiaTheme="majorEastAsia" w:hAnsiTheme="majorHAnsi" w:cstheme="majorBidi"/>
      <w:color w:val="0A273B" w:themeColor="accent1" w:themeShade="7F"/>
    </w:rPr>
  </w:style>
  <w:style w:type="character" w:customStyle="1" w:styleId="Heading7Char">
    <w:name w:val="Heading 7 Char"/>
    <w:basedOn w:val="DefaultParagraphFont"/>
    <w:link w:val="Heading7"/>
    <w:uiPriority w:val="9"/>
    <w:semiHidden/>
    <w:rsid w:val="00BB4CF3"/>
    <w:rPr>
      <w:rFonts w:asciiTheme="majorHAnsi" w:eastAsiaTheme="majorEastAsia" w:hAnsiTheme="majorHAnsi" w:cstheme="majorBidi"/>
      <w:i/>
      <w:iCs/>
      <w:color w:val="0A273B" w:themeColor="accent1" w:themeShade="7F"/>
    </w:rPr>
  </w:style>
  <w:style w:type="character" w:customStyle="1" w:styleId="Heading8Char">
    <w:name w:val="Heading 8 Char"/>
    <w:basedOn w:val="DefaultParagraphFont"/>
    <w:link w:val="Heading8"/>
    <w:uiPriority w:val="9"/>
    <w:semiHidden/>
    <w:rsid w:val="00BB4CF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B4CF3"/>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rsid w:val="000D1F49"/>
    <w:rPr>
      <w:color w:val="731F1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styleId="MacroText">
    <w:name w:val="macro"/>
    <w:link w:val="MacroTextChar"/>
    <w:uiPriority w:val="99"/>
    <w:semiHidden/>
    <w:rsid w:val="003F0847"/>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BB4CF3"/>
    <w:rPr>
      <w:rFonts w:ascii="Consolas" w:hAnsi="Consolas"/>
      <w:sz w:val="20"/>
      <w:szCs w:val="20"/>
    </w:rPr>
  </w:style>
  <w:style w:type="table" w:styleId="TableGrid">
    <w:name w:val="Table Grid"/>
    <w:basedOn w:val="TableNormal"/>
    <w:rsid w:val="006502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46DE2"/>
    <w:rPr>
      <w:color w:val="808080"/>
    </w:rPr>
  </w:style>
  <w:style w:type="paragraph" w:styleId="ListParagraph">
    <w:name w:val="List Paragraph"/>
    <w:basedOn w:val="Normal"/>
    <w:uiPriority w:val="34"/>
    <w:semiHidden/>
    <w:qFormat/>
    <w:rsid w:val="008F0A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customXml" Target="ink/ink5.xml"/><Relationship Id="rId7" Type="http://schemas.openxmlformats.org/officeDocument/2006/relationships/webSettings" Target="webSettings.xml"/><Relationship Id="rId12" Type="http://schemas.openxmlformats.org/officeDocument/2006/relationships/customXml" Target="ink/ink2.xml"/><Relationship Id="rId17" Type="http://schemas.openxmlformats.org/officeDocument/2006/relationships/customXml" Target="ink/ink3.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customXml" Target="ink/ink6.xml"/><Relationship Id="rId28" Type="http://schemas.openxmlformats.org/officeDocument/2006/relationships/header" Target="header2.xml"/><Relationship Id="rId10" Type="http://schemas.openxmlformats.org/officeDocument/2006/relationships/customXml" Target="ink/ink1.xml"/><Relationship Id="rId19" Type="http://schemas.openxmlformats.org/officeDocument/2006/relationships/customXml" Target="ink/ink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mbb\AppData\Roaming\Microsoft\Templates\Volunteer%20form.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2T22:10:28.562"/>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2T22:10:23.873"/>
    </inkml:context>
    <inkml:brush xml:id="br0">
      <inkml:brushProperty name="width" value="0.05" units="cm"/>
      <inkml:brushProperty name="height" value="0.05" units="cm"/>
      <inkml:brushProperty name="color" value="#E71224"/>
    </inkml:brush>
  </inkml:definitions>
  <inkml:trace contextRef="#ctx0" brushRef="#br0">2411 1 24575,'0'2'0,"-1"-1"0,0 1 0,0 0 0,0-1 0,0 1 0,0-1 0,0 1 0,0-1 0,0 1 0,-1-1 0,1 0 0,-1 0 0,1 1 0,-1-1 0,1 0 0,-1 0 0,-3 1 0,-30 14 0,16-11 0,-1-1 0,1 0 0,-29 0 0,-35 7 0,34 1 0,21-5 0,0-1 0,-1-1 0,-38 2 0,33-5 0,-45 9 0,-18 1 0,3 2 0,68-9 0,-52 4 0,32-6 0,0 2 0,-59 15 0,-31 5 0,-97 2 0,205-23 0,1 1 0,-33 11 0,37-9 0,-1-1 0,0-1 0,-33 3 0,10-3 0,1 2 0,1 2 0,-62 19 0,86-18 0,0 0 0,1 1 0,0 1 0,1 1 0,0 1 0,1 1 0,-17 17 0,-6 3 0,31-28 0,0 0 0,1 1 0,0 0 0,1 1 0,0 0 0,0 0 0,1 1 0,0 0 0,-6 12 0,7-12 0,0 0 0,-1 0 0,-14 15 0,-17 27 0,20-19 0,8-16 0,0 0 0,1 1 0,1 0 0,0 0 0,1 1 0,2 0 0,0 1 0,-4 29 0,-4 48 0,8-68 0,-4 57 0,8 9 0,4 155 0,-1-233 0,1 0 0,1 0 0,1-1 0,0 0 0,1 0 0,0 0 0,1-1 0,14 21 0,10 12 0,44 50 0,-27-37 0,-29-40 0,1 0 0,1-1 0,37 27 0,-24-20 0,114 88 0,-114-92 0,66 33 0,-14-8 0,-41-21 0,2-3 0,81 33 0,346 121 0,-210-93 0,-165-58 0,-55-17 0,67 27 0,-72-24 0,1-1 0,65 12 0,16 3 0,148 53 0,-140-35 0,-49-23 0,-35-9 0,67 11 0,-92-21 0,-1 2 0,35 13 0,-35-11 0,0-1 0,41 7 0,173 14 0,-208-24 0,-1 2 0,38 12 0,-39-10 0,1-1 0,39 5 0,8-3 0,0 3 0,122 34 0,-158-36 0,0-2 0,51 3 0,-11-1 0,39 8 0,186 3 0,-247-18 0,89 14 0,-135-15 0,36 3 0,66-1 0,-71-4 0,1 2 0,53 9 0,0 1 0,0-3 0,164-8 0,-102-3 0,-147 3 0,67 0 0,141-16 0,81-23 0,-219 27 0,21-1 0,40-3 0,-54 4 0,-4 2 0,-30 2 0,53 0 0,152 11 4,135-6-114,-145-23-419,-143 14 529,-41 4 0,61 1 0,-68 4 0,73-12 0,-75 8 0,25-7 257,76-25 1,-66 16-138,-52 12-120,-1-2 0,0-1 0,32-19 0,2-1 0,-26 13 0,-1-1 0,-2-2 0,-1-2 0,0-2 0,63-61 0,-76 67 0,38-29 0,22-19 0,59-52 0,-12 17 0,-96 69 0,-15 18 0,-2-1 0,0-1 0,-2-1 0,0 0 0,-1-1 0,-1-1 0,20-41 0,-9 6 0,-3-2 0,-3 0 0,-2-1 0,11-71 0,-5 10 0,-15 85 0,-2-1 0,-1-1 0,1-44 0,-6 17 0,-4-105 0,-2 139 0,-1 1 0,-13-38 0,-3-13 0,14 56 0,0 1 0,-2-1 0,-2 2 0,0-1 0,-1 2 0,-28-39 0,5 7 0,22 36 0,-1 1 0,0 1 0,-2 1 0,0 0 0,-25-18 0,-6-6 0,23 19 0,-1 2 0,0 1 0,-1 1 0,-47-21 0,-124-39 0,136 62 0,46 13 0,1-2 0,-1 0 0,-23-10 0,11 3 0,-1 2 0,1 1 0,-2 1 0,-32-4 0,-40-9 0,-8 0 0,-16-5 0,89 16-176,-1 2-1,-52-2 1,52 5 45,-1-1 1,-48-12-1,21 2 113,-114-11 0,114 19 21,-30-1 370,-140 8 0,93 3-165,-852-3-208,968 1 0,0 2 0,-30 6 0,29-3 0,-54 2 0,-88-10 0,-121 4 0,105 23 0,61-11 0,74-7 0,-54 0 0,-1679-7-306,791-1 612,974 2-306,-1 1 0,-36 9 0,35-7 0,0 0 0,-27 2 0,23-6-1365,3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2T22:19:05.818"/>
    </inkml:context>
    <inkml:brush xml:id="br0">
      <inkml:brushProperty name="width" value="0.05" units="cm"/>
      <inkml:brushProperty name="height" value="0.05" units="cm"/>
      <inkml:brushProperty name="color" value="#E71224"/>
    </inkml:brush>
  </inkml:definitions>
  <inkml:trace contextRef="#ctx0" brushRef="#br0">2151 29 24575,'-9'-1'0,"1"0"0,-1-1 0,1 1 0,-13-6 0,-26-4 0,-303 5 0,192 9 0,107-3 0,12-2 0,0 3 0,-1 1 0,-67 13 0,80-10 0,-1-1 0,-37 0 0,36-3 0,0 2 0,-31 6 0,-98 18 0,-1 0 0,0-1 0,119-17 0,27-7 0,0 0 0,0 1 0,0 1 0,0 0 0,1 1 0,-15 8 0,-111 61 0,-63 43 0,195-112 0,1-1 0,0 1 0,0 1 0,0-1 0,1 1 0,-1-1 0,1 1 0,1 0 0,-1 1 0,1-1 0,0 1 0,1-1 0,-1 1 0,2 0 0,-1 0 0,-1 13 0,1-5 0,0 0 0,2 0 0,-1 0 0,2 0 0,0-1 0,1 1 0,4 16 0,-2-20 0,0 1 0,1 0 0,0-1 0,1 0 0,1 0 0,0-1 0,0 1 0,0-2 0,2 1 0,-1-1 0,1 0 0,0-1 0,1 0 0,0 0 0,0-1 0,1-1 0,0 1 0,15 5 0,-18-8 0,0 1 0,0 0 0,0 1 0,7 7 0,-8-7 0,0 0 0,1 0 0,-1-1 0,16 8 0,105 30 0,-83-30 0,73 27 0,-83-31 0,-13-3 0,0-1 0,1-1 0,32 1 0,-16-2 0,55 11 0,-41-6 0,-25-2 0,44 14 0,-52-13 0,1-1 0,-1-1 0,1-1 0,34 2 0,61-8 0,60 4 0,-104 10 0,-53-7 0,1-1 0,28 1 0,-10-4 0,-22 1 0,1 0 0,0-2 0,0 0 0,-1-1 0,1-1 0,-1-1 0,31-8 0,-36 4 0,-1-1 0,-1 0 0,1-1 0,-1 0 0,-1 0 0,1-1 0,-2 0 0,1 0 0,10-23 0,0-1 0,-10 16 0,0 1 0,2 0 0,0 1 0,1 0 0,14-15 0,-19 24 0,0 0 0,-1-1 0,1 0 0,-1 0 0,-1-1 0,0 0 0,0 1 0,4-15 0,14-79 0,-17 74 0,0 1 0,11-30 0,-9 30 0,-2 0 0,0-1 0,-2 0 0,-1 0 0,-1 0 0,-5-51 0,1-4 0,2 51-78,0 18-179,1 0-1,0 0 1,1 0-1,5-25 1,0 22-6569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2T22:19:03.224"/>
    </inkml:context>
    <inkml:brush xml:id="br0">
      <inkml:brushProperty name="width" value="0.05" units="cm"/>
      <inkml:brushProperty name="height" value="0.05" units="cm"/>
      <inkml:brushProperty name="color" value="#E71224"/>
    </inkml:brush>
  </inkml:definitions>
  <inkml:trace contextRef="#ctx0" brushRef="#br0">984 60 24575,'-452'0'0,"422"2"0,0 2 0,0 1 0,1 2 0,-1 0 0,1 2 0,-28 13 0,-8 8 0,42-17 0,-2-2 0,-27 8 0,42-16 0,0 0 0,0 0 0,0 1 0,0 1 0,1 0 0,0 0 0,-15 11 0,20-12 0,0-1 0,1 1 0,0 0 0,0 0 0,0 1 0,0-1 0,1 1 0,-1-1 0,1 1 0,0 0 0,1 0 0,-1 0 0,1 0 0,0 0 0,0 0 0,1 0 0,-1 8 0,0 8 0,1-1 0,5 39 0,-3-51 0,-1 0 0,2 0 0,-1 0 0,1 0 0,0-1 0,1 1 0,0-1 0,0 0 0,0 0 0,7 7 0,74 97 0,-37-49 0,-38-46 0,2 0 0,20 21 0,-24-30 0,0 0 0,1 0 0,0 0 0,0-1 0,1 0 0,0-1 0,0 0 0,0-1 0,1 0 0,0 0 0,-1-1 0,14 1 0,8 0 0,1-1 0,58-4 0,-31-1 0,10 4 0,-43 0 0,-1-1 0,1-1 0,-1-2 0,32-6 0,-45 4 0,1-1 0,-1-1 0,22-12 0,-2 0 0,53-28 0,-73 40 0,0-1 0,0 0 0,-1-1 0,15-13 0,22-14 0,-34 23 0,-1 0 0,-1-1 0,0 0 0,-1-1 0,0 0 0,-1-1 0,11-19 0,-14 17 0,0 0 0,-2 0 0,0-1 0,-1 0 0,0 0 0,-2 0 0,0-1 0,0-30 0,-2 35 0,-1 1 0,0-1 0,-1 0 0,0 1 0,-1-1 0,-5-16 0,5 24 0,0 1 0,0 0 0,-1 0 0,0 0 0,0 0 0,0 0 0,-1 0 0,1 1 0,-1-1 0,0 1 0,0 0 0,-1 0 0,1 1 0,-1-1 0,0 1 0,0 0 0,-7-3 0,-42-21 0,-2 3 0,0 2 0,-93-24 0,98 40 6,0 2 0,0 2 0,-57 6 0,-2-1-1395,87-3-5437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2T22:19:00.102"/>
    </inkml:context>
    <inkml:brush xml:id="br0">
      <inkml:brushProperty name="width" value="0.05" units="cm"/>
      <inkml:brushProperty name="height" value="0.05" units="cm"/>
      <inkml:brushProperty name="color" value="#E71224"/>
    </inkml:brush>
  </inkml:definitions>
  <inkml:trace contextRef="#ctx0" brushRef="#br0">1380 136 24575,'-12'-1'0,"-1"-1"0,1 0 0,-1-1 0,1 0 0,0-1 0,0 0 0,0-1 0,-19-11 0,18 9 0,0 1 0,-1 0 0,0 1 0,0 0 0,0 1 0,-15-2 0,-110-20 0,101 17 0,1 1 0,-1 3 0,-52-2 0,12 6 0,-83 4 0,146-1 0,0 1 0,0 1 0,0 0 0,0 1 0,0 0 0,1 2 0,0-1 0,-22 16 0,23-15 0,-1-1 0,0 0 0,-1-1 0,-28 7 0,30-9 0,-1 0 0,1 1 0,0 1 0,0 0 0,0 1 0,-20 12 0,-15 10 0,42-25 0,-1 0 0,0 0 0,1 1 0,0 0 0,0 0 0,0 1 0,0-1 0,1 1 0,-1 0 0,1 1 0,0-1 0,1 1 0,0 0 0,-5 8 0,-9 25 0,12-28 0,1 0 0,0 0 0,0 1 0,1 0 0,1-1 0,0 2 0,-3 21 0,3 40 0,8 91 0,-3-149 0,1 1 0,1-1 0,0 0 0,1 0 0,1 0 0,0-1 0,1 0 0,1 0 0,0-1 0,1 0 0,20 24 0,-12-18 0,2-1 0,0-1 0,2 0 0,-1-2 0,2 0 0,38 20 0,22 16 0,-51-31 0,47 23 0,-21-13 0,-44-23 0,1 0 0,-1-1 0,1-1 0,0 0 0,1 0 0,-1-2 0,1 0 0,19 3 0,25-4 0,0-1 0,60-7 0,-103 2 0,0 0 0,0-1 0,0-1 0,18-8 0,-17 6 0,0 1 0,1 1 0,17-3 0,-6 2 0,47-15 0,8-3 0,-67 19 0,-1-1 0,0 0 0,30-17 0,-14 7 0,-27 13 0,-1 1 0,1-1 0,-1 0 0,0-1 0,0 1 0,0-1 0,0 1 0,-1-1 0,0 0 0,1 0 0,4-10 0,22-56 0,-4 7 0,-12 34 0,-1-1 0,-2-1 0,-1 0 0,-1 0 0,-2-1 0,-1 0 0,3-44 0,-8 52 0,-1-1 0,0 0 0,-2 0 0,-6-31 0,4 43 0,1 1 0,-1 0 0,-1-1 0,-1 2 0,1-1 0,-2 1 0,1 0 0,-2 0 0,-15-19 0,6 12 0,0 1 0,0 1 0,-2 0 0,0 2 0,-28-18 0,20 16 0,2-2 0,-26-21 0,36 28-1365,1 3-5461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2T22:18:57.429"/>
    </inkml:context>
    <inkml:brush xml:id="br0">
      <inkml:brushProperty name="width" value="0.05" units="cm"/>
      <inkml:brushProperty name="height" value="0.05" units="cm"/>
      <inkml:brushProperty name="color" value="#E71224"/>
    </inkml:brush>
  </inkml:definitions>
  <inkml:trace contextRef="#ctx0" brushRef="#br0">1277 85 24575,'-17'-1'0,"1"0"0,0-2 0,0 0 0,0 0 0,0-2 0,1 0 0,-1 0 0,1-2 0,-19-11 0,19 12 0,2 0 0,0 1 0,-1 1 0,0 0 0,0 1 0,0 1 0,-27-2 0,-92 7 0,50 0 0,-473-3 0,552 0 0,0 0 0,-1 0 0,1 0 0,0 0 0,0 1 0,-1 0 0,1 0 0,0 0 0,0 0 0,0 1 0,0 0 0,0 0 0,1 0 0,-1 0 0,0 0 0,1 1 0,0-1 0,-1 1 0,1 0 0,0 0 0,1 0 0,-1 1 0,0-1 0,1 1 0,0-1 0,-4 9 0,-46 67 0,43-56 0,2 0 0,1 0 0,0 1 0,2 0 0,1 0 0,1 0 0,1 0 0,1 0 0,6 48 0,-4-59 0,1-1 0,1 0 0,0 0 0,0 0 0,1 0 0,1-1 0,0 0 0,0 0 0,13 16 0,19 36 0,-30-51 0,1 0 0,0 0 0,1-1 0,0 0 0,1-1 0,0 0 0,0 0 0,1-1 0,0-1 0,16 8 0,40 32 0,-51-36 0,2 0 0,0-1 0,0-1 0,1-1 0,0 0 0,0-2 0,24 6 0,-20-5 0,45 21 0,-51-20 0,0-1 0,0-1 0,22 5 0,5-1 0,-16-4 0,0 0 0,0-2 0,51 2 0,36-6 0,139-5 0,-228 0 0,-1-2 0,-1-1 0,1-1 0,-1-2 0,-1 0 0,1-1 0,28-19 0,17-7 0,-63 33 0,0 0 0,0-1 0,-1 0 0,0 0 0,0-1 0,0 1 0,0-1 0,7-11 0,36-61 0,-33 51 0,44-80 0,-54 94 0,0 0 0,-1-1 0,0 0 0,-1 0 0,-1 0 0,2-20 0,-5 30 0,0-1 0,0 1 0,-1 0 0,1-1 0,-1 1 0,0 0 0,0-1 0,-1 1 0,1 0 0,-1 0 0,0 0 0,0 0 0,-1 0 0,1 1 0,-4-5 0,-6-6 0,-1 1 0,-22-18 0,25 22 0,-1 0 0,1-1 0,1 0 0,-11-15 0,8 10 0,1 0 0,-28-25 0,-5-6 0,-57-83 0,90 116-1365,-1 1-5461</inkml:trace>
</inkml:ink>
</file>

<file path=word/theme/theme1.xml><?xml version="1.0" encoding="utf-8"?>
<a:theme xmlns:a="http://schemas.openxmlformats.org/drawingml/2006/main" name="Office Theme">
  <a:themeElements>
    <a:clrScheme name="Contoso v2">
      <a:dk1>
        <a:sysClr val="windowText" lastClr="000000"/>
      </a:dk1>
      <a:lt1>
        <a:sysClr val="window" lastClr="FFFFFF"/>
      </a:lt1>
      <a:dk2>
        <a:srgbClr val="44546A"/>
      </a:dk2>
      <a:lt2>
        <a:srgbClr val="E7E6E6"/>
      </a:lt2>
      <a:accent1>
        <a:srgbClr val="155078"/>
      </a:accent1>
      <a:accent2>
        <a:srgbClr val="0F3955"/>
      </a:accent2>
      <a:accent3>
        <a:srgbClr val="BF678E"/>
      </a:accent3>
      <a:accent4>
        <a:srgbClr val="B2606E"/>
      </a:accent4>
      <a:accent5>
        <a:srgbClr val="731F1C"/>
      </a:accent5>
      <a:accent6>
        <a:srgbClr val="666666"/>
      </a:accent6>
      <a:hlink>
        <a:srgbClr val="BF678E"/>
      </a:hlink>
      <a:folHlink>
        <a:srgbClr val="731F1C"/>
      </a:folHlink>
    </a:clrScheme>
    <a:fontScheme name="Parent Teacher Forms">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6D77387-5629-4C94-ADFE-7FDDA746E9BF}">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62963F5A-FEF0-47F3-B2C8-C64B528A80ED}">
  <ds:schemaRefs>
    <ds:schemaRef ds:uri="http://schemas.microsoft.com/sharepoint/v3/contenttype/forms"/>
  </ds:schemaRefs>
</ds:datastoreItem>
</file>

<file path=customXml/itemProps3.xml><?xml version="1.0" encoding="utf-8"?>
<ds:datastoreItem xmlns:ds="http://schemas.openxmlformats.org/officeDocument/2006/customXml" ds:itemID="{2C2FF251-79A0-420F-854F-45861F7BF7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Volunteer form</Template>
  <TotalTime>0</TotalTime>
  <Pages>4</Pages>
  <Words>199</Words>
  <Characters>1139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2022-05-02T22:05:00Z</dcterms:created>
  <dcterms:modified xsi:type="dcterms:W3CDTF">2022-05-02T22:33:00Z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